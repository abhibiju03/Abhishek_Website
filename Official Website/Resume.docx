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horzAnchor="margin" w:tblpY="-940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11C62" w14:paraId="616B6713" w14:textId="77777777" w:rsidTr="005561A2">
        <w:trPr>
          <w:trHeight w:val="4410"/>
        </w:trPr>
        <w:tc>
          <w:tcPr>
            <w:tcW w:w="3600" w:type="dxa"/>
            <w:shd w:val="clear" w:color="auto" w:fill="auto"/>
            <w:vAlign w:val="bottom"/>
          </w:tcPr>
          <w:p w14:paraId="45A87D07" w14:textId="3A607D99" w:rsidR="001B2ABD" w:rsidRPr="00011C62" w:rsidRDefault="007F506E" w:rsidP="005561A2">
            <w:pPr>
              <w:tabs>
                <w:tab w:val="left" w:pos="990"/>
              </w:tabs>
              <w:jc w:val="center"/>
              <w:rPr>
                <w:caps/>
              </w:rPr>
            </w:pPr>
            <w:r>
              <w:rPr>
                <w:caps/>
                <w:noProof/>
              </w:rPr>
              <w:t xml:space="preserve">  </w:t>
            </w:r>
            <w:r w:rsidR="00745D11" w:rsidRPr="00011C62">
              <w:rPr>
                <w:caps/>
                <w:noProof/>
              </w:rPr>
              <w:drawing>
                <wp:inline distT="0" distB="0" distL="0" distR="0" wp14:anchorId="216FAFF2" wp14:editId="54BD921B">
                  <wp:extent cx="2139950" cy="2139950"/>
                  <wp:effectExtent l="0" t="0" r="0" b="0"/>
                  <wp:docPr id="4" name="Picture 4" descr="A person pos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sume pic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13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6BD148F0" w14:textId="77777777" w:rsidR="001B2ABD" w:rsidRPr="00011C62" w:rsidRDefault="001B2ABD" w:rsidP="005561A2">
            <w:pPr>
              <w:tabs>
                <w:tab w:val="left" w:pos="990"/>
              </w:tabs>
              <w:rPr>
                <w:caps/>
              </w:rPr>
            </w:pPr>
          </w:p>
        </w:tc>
        <w:tc>
          <w:tcPr>
            <w:tcW w:w="6470" w:type="dxa"/>
            <w:vAlign w:val="bottom"/>
          </w:tcPr>
          <w:p w14:paraId="56E7FF65" w14:textId="77777777" w:rsidR="001B2ABD" w:rsidRPr="00011C62" w:rsidRDefault="00745D11" w:rsidP="005561A2">
            <w:pPr>
              <w:pStyle w:val="Title"/>
            </w:pPr>
            <w:r w:rsidRPr="00011C62">
              <w:t>Abhishek biju das</w:t>
            </w:r>
          </w:p>
          <w:p w14:paraId="1D3DA839" w14:textId="77777777" w:rsidR="001B2ABD" w:rsidRPr="00433950" w:rsidRDefault="00745D11" w:rsidP="005561A2">
            <w:pPr>
              <w:pStyle w:val="Subtitle"/>
              <w:rPr>
                <w:rFonts w:ascii="Lato" w:hAnsi="Lato"/>
                <w:caps/>
              </w:rPr>
            </w:pPr>
            <w:r w:rsidRPr="00433950">
              <w:rPr>
                <w:rFonts w:ascii="Lato" w:hAnsi="Lato"/>
                <w:caps/>
                <w:spacing w:val="4"/>
                <w:w w:val="73"/>
              </w:rPr>
              <w:t>Grade 12 Studen</w:t>
            </w:r>
            <w:r w:rsidRPr="00433950">
              <w:rPr>
                <w:rFonts w:ascii="Lato" w:hAnsi="Lato"/>
                <w:caps/>
                <w:spacing w:val="3"/>
                <w:w w:val="73"/>
              </w:rPr>
              <w:t>t</w:t>
            </w:r>
          </w:p>
        </w:tc>
      </w:tr>
      <w:tr w:rsidR="001B2ABD" w14:paraId="19102706" w14:textId="77777777" w:rsidTr="005561A2">
        <w:tc>
          <w:tcPr>
            <w:tcW w:w="3600" w:type="dxa"/>
            <w:shd w:val="clear" w:color="auto" w:fill="auto"/>
          </w:tcPr>
          <w:sdt>
            <w:sdtPr>
              <w:id w:val="-1711873194"/>
              <w:placeholder>
                <w:docPart w:val="D5369F19126A4C65A989F36D7A5742B5"/>
              </w:placeholder>
              <w:temporary/>
              <w:showingPlcHdr/>
              <w15:appearance w15:val="hidden"/>
            </w:sdtPr>
            <w:sdtEndPr/>
            <w:sdtContent>
              <w:p w14:paraId="705E31F8" w14:textId="77777777" w:rsidR="001B2ABD" w:rsidRDefault="00036450" w:rsidP="005561A2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7556D70E" w14:textId="351E547C" w:rsidR="00036450" w:rsidRDefault="005561A2" w:rsidP="005561A2">
            <w:r>
              <w:t>I am a personable, outgoing 17</w:t>
            </w:r>
            <w:r w:rsidR="009A33D1">
              <w:t>-</w:t>
            </w:r>
            <w:r>
              <w:t xml:space="preserve">year old, with a passion for socializing and learning. </w:t>
            </w:r>
            <w:r w:rsidR="009A33D1">
              <w:t xml:space="preserve">I am seeking to leverage my critical and analytical thinking skills, as well as my inquisitive nature to make a mark in the real world. </w:t>
            </w:r>
          </w:p>
          <w:p w14:paraId="1F852E72" w14:textId="77777777" w:rsidR="00036450" w:rsidRDefault="00036450" w:rsidP="005561A2"/>
          <w:sdt>
            <w:sdtPr>
              <w:id w:val="-1954003311"/>
              <w:placeholder>
                <w:docPart w:val="A36E2FED38484E6A996FA93623A31086"/>
              </w:placeholder>
              <w:temporary/>
              <w:showingPlcHdr/>
              <w15:appearance w15:val="hidden"/>
            </w:sdtPr>
            <w:sdtEndPr/>
            <w:sdtContent>
              <w:p w14:paraId="6E3C3544" w14:textId="09235934" w:rsidR="00853833" w:rsidRPr="004D3011" w:rsidRDefault="00CB0055" w:rsidP="005561A2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67859272"/>
              <w:placeholder>
                <w:docPart w:val="EA2BCEC2ADEC4C7198B0428D8B776A7B"/>
              </w:placeholder>
              <w:temporary/>
              <w:showingPlcHdr/>
              <w15:appearance w15:val="hidden"/>
            </w:sdtPr>
            <w:sdtEndPr/>
            <w:sdtContent>
              <w:p w14:paraId="29D82A2F" w14:textId="77777777" w:rsidR="004D3011" w:rsidRDefault="004D3011" w:rsidP="005561A2">
                <w:r w:rsidRPr="004D3011">
                  <w:t>WEBSITE:</w:t>
                </w:r>
              </w:p>
            </w:sdtContent>
          </w:sdt>
          <w:sdt>
            <w:sdtPr>
              <w:id w:val="-720132143"/>
              <w:placeholder>
                <w:docPart w:val="A3CA59DA3504479CAEB5B99915BC2FE8"/>
              </w:placeholder>
              <w:temporary/>
              <w:showingPlcHdr/>
              <w15:appearance w15:val="hidden"/>
            </w:sdtPr>
            <w:sdtEndPr/>
            <w:sdtContent>
              <w:p w14:paraId="64D71155" w14:textId="77777777" w:rsidR="004D3011" w:rsidRDefault="00E4381A" w:rsidP="005561A2">
                <w:r w:rsidRPr="005561A2">
                  <w:rPr>
                    <w:b/>
                  </w:rPr>
                  <w:t>Website goes here</w:t>
                </w:r>
              </w:p>
            </w:sdtContent>
          </w:sdt>
          <w:p w14:paraId="29C0D5ED" w14:textId="77777777" w:rsidR="004D3011" w:rsidRDefault="004D3011" w:rsidP="005561A2"/>
          <w:sdt>
            <w:sdtPr>
              <w:id w:val="-240260293"/>
              <w:placeholder>
                <w:docPart w:val="CF6A9927F3954C9F9FBB09315F053942"/>
              </w:placeholder>
              <w:temporary/>
              <w:showingPlcHdr/>
              <w15:appearance w15:val="hidden"/>
            </w:sdtPr>
            <w:sdtEndPr/>
            <w:sdtContent>
              <w:p w14:paraId="39CB93C6" w14:textId="2A5368A8" w:rsidR="003A262F" w:rsidRDefault="004D3011" w:rsidP="005561A2">
                <w:r w:rsidRPr="004D3011">
                  <w:t>EMAIL:</w:t>
                </w:r>
              </w:p>
            </w:sdtContent>
          </w:sdt>
          <w:p w14:paraId="51F0EF77" w14:textId="5D87F576" w:rsidR="00036450" w:rsidRPr="005561A2" w:rsidRDefault="005561A2" w:rsidP="005561A2">
            <w:pPr>
              <w:rPr>
                <w:b/>
                <w:bCs/>
              </w:rPr>
            </w:pPr>
            <w:hyperlink r:id="rId12" w:history="1">
              <w:r w:rsidRPr="005561A2">
                <w:rPr>
                  <w:rStyle w:val="Hyperlink"/>
                  <w:b/>
                  <w:bCs/>
                  <w:color w:val="auto"/>
                </w:rPr>
                <w:t>abhibiju03@gmail.com</w:t>
              </w:r>
            </w:hyperlink>
          </w:p>
          <w:p w14:paraId="29156A8E" w14:textId="77777777" w:rsidR="005561A2" w:rsidRDefault="005561A2" w:rsidP="005561A2">
            <w:pPr>
              <w:rPr>
                <w:b/>
                <w:bCs/>
              </w:rPr>
            </w:pPr>
          </w:p>
          <w:p w14:paraId="490F3641" w14:textId="77777777" w:rsidR="005561A2" w:rsidRDefault="005561A2" w:rsidP="005561A2">
            <w:r>
              <w:t>INSTAGRAM:</w:t>
            </w:r>
          </w:p>
          <w:p w14:paraId="67A146E9" w14:textId="77777777" w:rsidR="005561A2" w:rsidRPr="00E06FA1" w:rsidRDefault="005561A2" w:rsidP="005561A2">
            <w:pPr>
              <w:rPr>
                <w:b/>
                <w:bCs/>
              </w:rPr>
            </w:pPr>
            <w:r w:rsidRPr="00E06FA1">
              <w:rPr>
                <w:b/>
                <w:bCs/>
              </w:rPr>
              <w:t>@officialabhiii</w:t>
            </w:r>
          </w:p>
          <w:p w14:paraId="233BD2B5" w14:textId="77777777" w:rsidR="005561A2" w:rsidRPr="003A262F" w:rsidRDefault="005561A2" w:rsidP="005561A2">
            <w:pPr>
              <w:rPr>
                <w:rStyle w:val="Hyperlink"/>
                <w:b/>
                <w:bCs/>
              </w:rPr>
            </w:pPr>
          </w:p>
          <w:sdt>
            <w:sdtPr>
              <w:id w:val="-1444214663"/>
              <w:placeholder>
                <w:docPart w:val="A3CF2161906F49D781A581FCC6C64A6F"/>
              </w:placeholder>
              <w:temporary/>
              <w:showingPlcHdr/>
              <w15:appearance w15:val="hidden"/>
            </w:sdtPr>
            <w:sdtEndPr/>
            <w:sdtContent>
              <w:p w14:paraId="231F8E96" w14:textId="77777777" w:rsidR="004D3011" w:rsidRPr="00CB0055" w:rsidRDefault="00CB0055" w:rsidP="005561A2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0CADC89E" w14:textId="77777777" w:rsidR="004D3011" w:rsidRDefault="003A262F" w:rsidP="005561A2">
            <w:r>
              <w:t>Music</w:t>
            </w:r>
          </w:p>
          <w:p w14:paraId="01F60AC0" w14:textId="727D8A6C" w:rsidR="003A262F" w:rsidRDefault="00433950" w:rsidP="005561A2">
            <w:r>
              <w:t>Reading</w:t>
            </w:r>
          </w:p>
          <w:p w14:paraId="570727D0" w14:textId="77777777" w:rsidR="003A262F" w:rsidRDefault="003A262F" w:rsidP="005561A2">
            <w:r>
              <w:t>Baking</w:t>
            </w:r>
          </w:p>
          <w:p w14:paraId="7EF6185D" w14:textId="1012B328" w:rsidR="003A262F" w:rsidRDefault="003A262F" w:rsidP="005561A2">
            <w:r>
              <w:t>Socializing</w:t>
            </w:r>
          </w:p>
          <w:p w14:paraId="386FBFE7" w14:textId="31A99085" w:rsidR="009A33D1" w:rsidRDefault="009A33D1" w:rsidP="005561A2">
            <w:r>
              <w:t>Web Development</w:t>
            </w:r>
          </w:p>
          <w:p w14:paraId="08F88773" w14:textId="58B17699" w:rsidR="009A33D1" w:rsidRDefault="009A33D1" w:rsidP="005561A2">
            <w:r>
              <w:t>Basketball</w:t>
            </w:r>
          </w:p>
          <w:p w14:paraId="7C5408C8" w14:textId="77777777" w:rsidR="005561A2" w:rsidRDefault="005561A2" w:rsidP="005561A2"/>
          <w:p w14:paraId="782364C5" w14:textId="34CCE25B" w:rsidR="005561A2" w:rsidRDefault="005561A2" w:rsidP="005561A2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5561A2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LANGUAGES</w:t>
            </w:r>
          </w:p>
          <w:p w14:paraId="107B8CB7" w14:textId="77777777" w:rsidR="005561A2" w:rsidRDefault="005561A2" w:rsidP="005561A2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589C9923" w14:textId="303CDF68" w:rsidR="005561A2" w:rsidRPr="005561A2" w:rsidRDefault="005561A2" w:rsidP="005561A2">
            <w:r w:rsidRPr="005561A2">
              <w:t>English</w:t>
            </w:r>
            <w:r>
              <w:t xml:space="preserve">                         </w:t>
            </w:r>
          </w:p>
          <w:p w14:paraId="79543132" w14:textId="25EEB3D3" w:rsidR="005561A2" w:rsidRPr="005561A2" w:rsidRDefault="005561A2" w:rsidP="005561A2">
            <w:r w:rsidRPr="005561A2">
              <w:t>Malayalam</w:t>
            </w:r>
          </w:p>
          <w:p w14:paraId="1FD4A28C" w14:textId="49B4E6E1" w:rsidR="005561A2" w:rsidRPr="005561A2" w:rsidRDefault="005561A2" w:rsidP="005561A2">
            <w:r w:rsidRPr="005561A2">
              <w:t>Hindi</w:t>
            </w:r>
          </w:p>
          <w:p w14:paraId="6D92299B" w14:textId="36E5F927" w:rsidR="005561A2" w:rsidRPr="005561A2" w:rsidRDefault="005561A2" w:rsidP="005561A2">
            <w:r w:rsidRPr="005561A2">
              <w:t>Arabic</w:t>
            </w:r>
          </w:p>
          <w:p w14:paraId="48CA6803" w14:textId="77777777" w:rsidR="00CE7C13" w:rsidRPr="005561A2" w:rsidRDefault="00CE7C13" w:rsidP="005561A2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488F3C04" w14:textId="2B8B018B" w:rsidR="00CE7C13" w:rsidRPr="004D3011" w:rsidRDefault="00CE7C13" w:rsidP="005561A2"/>
        </w:tc>
        <w:tc>
          <w:tcPr>
            <w:tcW w:w="720" w:type="dxa"/>
          </w:tcPr>
          <w:p w14:paraId="39FE540C" w14:textId="77777777" w:rsidR="001B2ABD" w:rsidRDefault="001B2ABD" w:rsidP="005561A2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28216763687E48B1B00224CF50D589F3"/>
              </w:placeholder>
              <w:temporary/>
              <w:showingPlcHdr/>
              <w15:appearance w15:val="hidden"/>
            </w:sdtPr>
            <w:sdtEndPr/>
            <w:sdtContent>
              <w:p w14:paraId="6CEB2E18" w14:textId="77777777" w:rsidR="001B2ABD" w:rsidRDefault="00E25A26" w:rsidP="005561A2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7A250A25" w14:textId="77777777" w:rsidR="003F7F94" w:rsidRDefault="003F7F94" w:rsidP="003F7F94">
            <w:pPr>
              <w:pStyle w:val="Heading4"/>
            </w:pPr>
            <w:r>
              <w:t>Al-</w:t>
            </w:r>
            <w:proofErr w:type="spellStart"/>
            <w:r>
              <w:t>Shoa</w:t>
            </w:r>
            <w:proofErr w:type="spellEnd"/>
            <w:r>
              <w:t xml:space="preserve"> International School, Jeddah</w:t>
            </w:r>
          </w:p>
          <w:p w14:paraId="7A031B35" w14:textId="77777777" w:rsidR="003F7F94" w:rsidRPr="003F7F94" w:rsidRDefault="003F7F94" w:rsidP="003F7F94">
            <w:pPr>
              <w:rPr>
                <w:b/>
                <w:bCs/>
              </w:rPr>
            </w:pPr>
            <w:r w:rsidRPr="003F7F94">
              <w:rPr>
                <w:b/>
                <w:bCs/>
              </w:rPr>
              <w:t>2006-200</w:t>
            </w:r>
            <w:r>
              <w:rPr>
                <w:b/>
                <w:bCs/>
              </w:rPr>
              <w:t>8</w:t>
            </w:r>
          </w:p>
          <w:p w14:paraId="24D77EB7" w14:textId="77777777" w:rsidR="003F7F94" w:rsidRDefault="003F7F94" w:rsidP="005561A2">
            <w:pPr>
              <w:pStyle w:val="Heading4"/>
            </w:pPr>
          </w:p>
          <w:p w14:paraId="1554317A" w14:textId="5540750E" w:rsidR="00036450" w:rsidRPr="00036450" w:rsidRDefault="003A262F" w:rsidP="005561A2">
            <w:pPr>
              <w:pStyle w:val="Heading4"/>
            </w:pPr>
            <w:r>
              <w:t>DPS, Jeddah, Saudi Arabia</w:t>
            </w:r>
          </w:p>
          <w:p w14:paraId="59FAD861" w14:textId="54E9F980" w:rsidR="00036450" w:rsidRPr="003A262F" w:rsidRDefault="003A262F" w:rsidP="005561A2">
            <w:pPr>
              <w:pStyle w:val="Date"/>
              <w:rPr>
                <w:b/>
                <w:bCs/>
              </w:rPr>
            </w:pPr>
            <w:r w:rsidRPr="003A262F">
              <w:rPr>
                <w:b/>
                <w:bCs/>
              </w:rPr>
              <w:t>200</w:t>
            </w:r>
            <w:r w:rsidR="003F7F94">
              <w:rPr>
                <w:b/>
                <w:bCs/>
              </w:rPr>
              <w:t>8</w:t>
            </w:r>
            <w:r w:rsidRPr="003A262F">
              <w:rPr>
                <w:b/>
                <w:bCs/>
              </w:rPr>
              <w:t>-2014</w:t>
            </w:r>
          </w:p>
          <w:p w14:paraId="074BF0E3" w14:textId="2794C373" w:rsidR="004D3011" w:rsidRDefault="009A33D1" w:rsidP="005561A2">
            <w:r>
              <w:t>Academic Excellence Awards 3 years consecutively</w:t>
            </w:r>
          </w:p>
          <w:p w14:paraId="0764DA4F" w14:textId="77777777" w:rsidR="003A262F" w:rsidRDefault="003A262F" w:rsidP="005561A2"/>
          <w:p w14:paraId="4317B1C3" w14:textId="3437D62B" w:rsidR="003A262F" w:rsidRPr="004A049B" w:rsidRDefault="004A049B" w:rsidP="005561A2">
            <w:pPr>
              <w:pStyle w:val="Heading4"/>
              <w:rPr>
                <w:bCs/>
              </w:rPr>
            </w:pPr>
            <w:r>
              <w:t>JSS Private School, Dubai</w:t>
            </w:r>
          </w:p>
          <w:p w14:paraId="7F0B4DFE" w14:textId="4F07274D" w:rsidR="003A262F" w:rsidRPr="004A049B" w:rsidRDefault="004A049B" w:rsidP="005561A2">
            <w:pPr>
              <w:pStyle w:val="Date"/>
              <w:rPr>
                <w:b/>
                <w:bCs/>
              </w:rPr>
            </w:pPr>
            <w:r w:rsidRPr="004A049B">
              <w:rPr>
                <w:b/>
                <w:bCs/>
              </w:rPr>
              <w:t>2014-Present</w:t>
            </w:r>
          </w:p>
          <w:p w14:paraId="49075DA0" w14:textId="3D160954" w:rsidR="00935D03" w:rsidRDefault="00935D03" w:rsidP="005561A2">
            <w:pPr>
              <w:rPr>
                <w:b/>
                <w:bCs/>
              </w:rPr>
            </w:pPr>
            <w:r>
              <w:t xml:space="preserve">Grade 10 Average: </w:t>
            </w:r>
            <w:r w:rsidRPr="00935D03">
              <w:rPr>
                <w:b/>
                <w:bCs/>
              </w:rPr>
              <w:t>96.6%</w:t>
            </w:r>
          </w:p>
          <w:p w14:paraId="1170A626" w14:textId="705B2D13" w:rsidR="009A33D1" w:rsidRPr="009A33D1" w:rsidRDefault="009A33D1" w:rsidP="005561A2">
            <w:r>
              <w:t>Grade 11 Average:</w:t>
            </w:r>
            <w:r w:rsidR="003F7F94">
              <w:t xml:space="preserve"> _____</w:t>
            </w:r>
          </w:p>
          <w:p w14:paraId="5A8D95A8" w14:textId="5B3FE3E1" w:rsidR="00935D03" w:rsidRPr="00935D03" w:rsidRDefault="00935D03" w:rsidP="005561A2">
            <w:r>
              <w:t>Grade 1</w:t>
            </w:r>
            <w:r w:rsidR="009A33D1">
              <w:t>2</w:t>
            </w:r>
            <w:r>
              <w:t xml:space="preserve"> Average: </w:t>
            </w:r>
            <w:r w:rsidR="006619A6">
              <w:t>_____</w:t>
            </w:r>
          </w:p>
          <w:p w14:paraId="487F9ABA" w14:textId="45A8DFD9" w:rsidR="00036450" w:rsidRDefault="00F20BBF" w:rsidP="005561A2">
            <w:pPr>
              <w:pStyle w:val="Heading2"/>
            </w:pPr>
            <w:r>
              <w:t>AWARDS &amp; HONORS</w:t>
            </w:r>
          </w:p>
          <w:p w14:paraId="30A14DE7" w14:textId="3F815513" w:rsidR="009A33D1" w:rsidRDefault="009A33D1" w:rsidP="009A33D1">
            <w:r>
              <w:t>Academic Excellence A</w:t>
            </w:r>
            <w:r>
              <w:t>ward for</w:t>
            </w:r>
            <w:r>
              <w:t xml:space="preserve"> </w:t>
            </w:r>
            <w:r>
              <w:t>3</w:t>
            </w:r>
            <w:r>
              <w:t xml:space="preserve"> years consecutively</w:t>
            </w:r>
            <w:r>
              <w:t xml:space="preserve"> at DPS and a subsequent 5 years at JSS</w:t>
            </w:r>
          </w:p>
          <w:p w14:paraId="5FA98700" w14:textId="77777777" w:rsidR="003F7F94" w:rsidRDefault="003F7F94" w:rsidP="009A33D1"/>
          <w:p w14:paraId="30278B2A" w14:textId="05AD07AF" w:rsidR="009A33D1" w:rsidRDefault="009A33D1" w:rsidP="009A33D1">
            <w:r>
              <w:t xml:space="preserve">Literary Originals published in various </w:t>
            </w:r>
            <w:r w:rsidR="003F7F94">
              <w:t>journals, newspapers and magazines</w:t>
            </w:r>
          </w:p>
          <w:p w14:paraId="5A0C81A4" w14:textId="2CD64BD8" w:rsidR="003F7F94" w:rsidRDefault="003F7F94" w:rsidP="009A33D1"/>
          <w:p w14:paraId="34285A16" w14:textId="47E85630" w:rsidR="003F7F94" w:rsidRDefault="003F7F94" w:rsidP="009A33D1">
            <w:pPr>
              <w:rPr>
                <w:b/>
                <w:bCs/>
              </w:rPr>
            </w:pPr>
            <w:r>
              <w:t xml:space="preserve">President of the </w:t>
            </w:r>
            <w:r w:rsidRPr="003F7F94">
              <w:rPr>
                <w:b/>
                <w:bCs/>
              </w:rPr>
              <w:t>MUN Committee</w:t>
            </w:r>
            <w:r>
              <w:rPr>
                <w:b/>
                <w:bCs/>
              </w:rPr>
              <w:t xml:space="preserve"> </w:t>
            </w:r>
            <w:r w:rsidRPr="003F7F94">
              <w:rPr>
                <w:b/>
                <w:bCs/>
              </w:rPr>
              <w:t>(2019-2020)</w:t>
            </w:r>
          </w:p>
          <w:p w14:paraId="373F5A36" w14:textId="14749D3D" w:rsidR="003F7F94" w:rsidRDefault="003F7F94" w:rsidP="009A33D1">
            <w:pPr>
              <w:rPr>
                <w:b/>
                <w:bCs/>
              </w:rPr>
            </w:pPr>
          </w:p>
          <w:p w14:paraId="58C0FBE9" w14:textId="09357951" w:rsidR="003F7F94" w:rsidRDefault="003F7F94" w:rsidP="009A33D1">
            <w:r>
              <w:rPr>
                <w:b/>
                <w:bCs/>
              </w:rPr>
              <w:t>________________________________</w:t>
            </w:r>
            <w:proofErr w:type="gramStart"/>
            <w:r>
              <w:rPr>
                <w:b/>
                <w:bCs/>
              </w:rPr>
              <w:t>_(</w:t>
            </w:r>
            <w:proofErr w:type="gramEnd"/>
            <w:r>
              <w:rPr>
                <w:b/>
                <w:bCs/>
              </w:rPr>
              <w:t>2020-2021)</w:t>
            </w:r>
          </w:p>
          <w:p w14:paraId="549A537A" w14:textId="77777777" w:rsidR="003F7F94" w:rsidRDefault="003F7F94" w:rsidP="009A33D1">
            <w:pPr>
              <w:rPr>
                <w:b/>
                <w:bCs/>
              </w:rPr>
            </w:pPr>
          </w:p>
          <w:p w14:paraId="423F5F24" w14:textId="77777777" w:rsidR="004D3011" w:rsidRDefault="004D3011" w:rsidP="005561A2"/>
          <w:sdt>
            <w:sdtPr>
              <w:id w:val="1669594239"/>
              <w:placeholder>
                <w:docPart w:val="84A7F845942749D891B49D3FCFA127F7"/>
              </w:placeholder>
              <w:temporary/>
              <w:showingPlcHdr/>
              <w15:appearance w15:val="hidden"/>
            </w:sdtPr>
            <w:sdtEndPr/>
            <w:sdtContent>
              <w:p w14:paraId="1431B735" w14:textId="77777777" w:rsidR="00036450" w:rsidRDefault="00180329" w:rsidP="005561A2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524E1889" w14:textId="49277434" w:rsidR="00036450" w:rsidRPr="004D3011" w:rsidRDefault="009D5B80" w:rsidP="005561A2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5A06BCF0" wp14:editId="057755A4">
                  <wp:extent cx="3756660" cy="1257300"/>
                  <wp:effectExtent l="0" t="0" r="0" b="0"/>
                  <wp:docPr id="2" name="Chart 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</w:tc>
      </w:tr>
    </w:tbl>
    <w:p w14:paraId="1BB5D032" w14:textId="3FDEA436" w:rsidR="0043117B" w:rsidRDefault="00433950" w:rsidP="000C45FF">
      <w:pPr>
        <w:tabs>
          <w:tab w:val="left" w:pos="990"/>
        </w:tabs>
      </w:pPr>
    </w:p>
    <w:p w14:paraId="2900DECA" w14:textId="77777777" w:rsidR="00745D11" w:rsidRPr="00745D11" w:rsidRDefault="00745D11" w:rsidP="00745D11">
      <w:pPr>
        <w:tabs>
          <w:tab w:val="left" w:pos="3110"/>
        </w:tabs>
      </w:pPr>
      <w:r>
        <w:tab/>
      </w:r>
      <w:bookmarkStart w:id="0" w:name="_GoBack"/>
      <w:bookmarkEnd w:id="0"/>
    </w:p>
    <w:sectPr w:rsidR="00745D11" w:rsidRPr="00745D11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7BACB6" w14:textId="77777777" w:rsidR="008C11C5" w:rsidRDefault="008C11C5" w:rsidP="000C45FF">
      <w:r>
        <w:separator/>
      </w:r>
    </w:p>
  </w:endnote>
  <w:endnote w:type="continuationSeparator" w:id="0">
    <w:p w14:paraId="7A664CCF" w14:textId="77777777" w:rsidR="008C11C5" w:rsidRDefault="008C11C5" w:rsidP="000C45FF">
      <w:r>
        <w:continuationSeparator/>
      </w:r>
    </w:p>
  </w:endnote>
  <w:endnote w:type="continuationNotice" w:id="1">
    <w:p w14:paraId="5712007E" w14:textId="77777777" w:rsidR="008C11C5" w:rsidRDefault="008C11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0FD9D6" w14:textId="77777777" w:rsidR="008C11C5" w:rsidRDefault="008C11C5" w:rsidP="000C45FF">
      <w:r>
        <w:separator/>
      </w:r>
    </w:p>
  </w:footnote>
  <w:footnote w:type="continuationSeparator" w:id="0">
    <w:p w14:paraId="54F5A245" w14:textId="77777777" w:rsidR="008C11C5" w:rsidRDefault="008C11C5" w:rsidP="000C45FF">
      <w:r>
        <w:continuationSeparator/>
      </w:r>
    </w:p>
  </w:footnote>
  <w:footnote w:type="continuationNotice" w:id="1">
    <w:p w14:paraId="4E046588" w14:textId="77777777" w:rsidR="008C11C5" w:rsidRDefault="008C11C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E664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12348AB" wp14:editId="41A7745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D11"/>
    <w:rsid w:val="00011C62"/>
    <w:rsid w:val="00035B7E"/>
    <w:rsid w:val="00036450"/>
    <w:rsid w:val="00050CF4"/>
    <w:rsid w:val="00054EB4"/>
    <w:rsid w:val="00061829"/>
    <w:rsid w:val="00080B33"/>
    <w:rsid w:val="00094499"/>
    <w:rsid w:val="000C45FF"/>
    <w:rsid w:val="000E3FD1"/>
    <w:rsid w:val="00111D56"/>
    <w:rsid w:val="00112054"/>
    <w:rsid w:val="001525E1"/>
    <w:rsid w:val="00165860"/>
    <w:rsid w:val="00180329"/>
    <w:rsid w:val="0019001F"/>
    <w:rsid w:val="001A74A5"/>
    <w:rsid w:val="001B2ABD"/>
    <w:rsid w:val="001E0391"/>
    <w:rsid w:val="001E1759"/>
    <w:rsid w:val="001F1ECC"/>
    <w:rsid w:val="002229E5"/>
    <w:rsid w:val="002400EB"/>
    <w:rsid w:val="00256CF7"/>
    <w:rsid w:val="00281FD5"/>
    <w:rsid w:val="002F5FFA"/>
    <w:rsid w:val="002F6190"/>
    <w:rsid w:val="0030481B"/>
    <w:rsid w:val="0030583E"/>
    <w:rsid w:val="003063C7"/>
    <w:rsid w:val="003156FC"/>
    <w:rsid w:val="003254B5"/>
    <w:rsid w:val="0037121F"/>
    <w:rsid w:val="003779B4"/>
    <w:rsid w:val="00386116"/>
    <w:rsid w:val="003A262F"/>
    <w:rsid w:val="003A6B7D"/>
    <w:rsid w:val="003B06CA"/>
    <w:rsid w:val="003D2565"/>
    <w:rsid w:val="003F7F94"/>
    <w:rsid w:val="004071FC"/>
    <w:rsid w:val="00433950"/>
    <w:rsid w:val="00445947"/>
    <w:rsid w:val="004813B3"/>
    <w:rsid w:val="00496591"/>
    <w:rsid w:val="004A049B"/>
    <w:rsid w:val="004A149B"/>
    <w:rsid w:val="004C63E4"/>
    <w:rsid w:val="004D3011"/>
    <w:rsid w:val="005262AC"/>
    <w:rsid w:val="005561A2"/>
    <w:rsid w:val="005B766B"/>
    <w:rsid w:val="005E39D5"/>
    <w:rsid w:val="00600670"/>
    <w:rsid w:val="0062123A"/>
    <w:rsid w:val="00646E75"/>
    <w:rsid w:val="00660A44"/>
    <w:rsid w:val="006619A6"/>
    <w:rsid w:val="006771D0"/>
    <w:rsid w:val="00715FCB"/>
    <w:rsid w:val="00743101"/>
    <w:rsid w:val="00745D11"/>
    <w:rsid w:val="007775E1"/>
    <w:rsid w:val="007812B8"/>
    <w:rsid w:val="007867A0"/>
    <w:rsid w:val="007927F5"/>
    <w:rsid w:val="007F506E"/>
    <w:rsid w:val="00802CA0"/>
    <w:rsid w:val="00824C5E"/>
    <w:rsid w:val="00834DC3"/>
    <w:rsid w:val="00853833"/>
    <w:rsid w:val="008C11C5"/>
    <w:rsid w:val="008C7A78"/>
    <w:rsid w:val="009070EC"/>
    <w:rsid w:val="009260CD"/>
    <w:rsid w:val="00935D03"/>
    <w:rsid w:val="00952C25"/>
    <w:rsid w:val="009656A8"/>
    <w:rsid w:val="009A33D1"/>
    <w:rsid w:val="009D5B80"/>
    <w:rsid w:val="009D6EDE"/>
    <w:rsid w:val="00A2118D"/>
    <w:rsid w:val="00AA5056"/>
    <w:rsid w:val="00AA5CD2"/>
    <w:rsid w:val="00AD76E2"/>
    <w:rsid w:val="00B20152"/>
    <w:rsid w:val="00B2161A"/>
    <w:rsid w:val="00B267B6"/>
    <w:rsid w:val="00B359E4"/>
    <w:rsid w:val="00B364E7"/>
    <w:rsid w:val="00B57D98"/>
    <w:rsid w:val="00B70850"/>
    <w:rsid w:val="00B77EDB"/>
    <w:rsid w:val="00B907AA"/>
    <w:rsid w:val="00C066B6"/>
    <w:rsid w:val="00C17AF3"/>
    <w:rsid w:val="00C37BA1"/>
    <w:rsid w:val="00C4674C"/>
    <w:rsid w:val="00C506CF"/>
    <w:rsid w:val="00C72BED"/>
    <w:rsid w:val="00C9578B"/>
    <w:rsid w:val="00CA59F9"/>
    <w:rsid w:val="00CB0055"/>
    <w:rsid w:val="00CD738E"/>
    <w:rsid w:val="00CE7C13"/>
    <w:rsid w:val="00CF3BF5"/>
    <w:rsid w:val="00D2522B"/>
    <w:rsid w:val="00D422DE"/>
    <w:rsid w:val="00D5459D"/>
    <w:rsid w:val="00DA1F4D"/>
    <w:rsid w:val="00DD172A"/>
    <w:rsid w:val="00DD1B0F"/>
    <w:rsid w:val="00E06FA1"/>
    <w:rsid w:val="00E176D5"/>
    <w:rsid w:val="00E25A26"/>
    <w:rsid w:val="00E4381A"/>
    <w:rsid w:val="00E55D74"/>
    <w:rsid w:val="00EB58D0"/>
    <w:rsid w:val="00F20BBF"/>
    <w:rsid w:val="00F37CFB"/>
    <w:rsid w:val="00F60274"/>
    <w:rsid w:val="00F77FB9"/>
    <w:rsid w:val="00F82387"/>
    <w:rsid w:val="00F924E3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40D791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3A262F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hart" Target="charts/chart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abhibiju03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b\AppData\Roaming\Microsoft\Templates\Blue%20grey%20resume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7969424967923634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Python3</c:v>
                </c:pt>
                <c:pt idx="1">
                  <c:v>CSS3</c:v>
                </c:pt>
                <c:pt idx="2">
                  <c:v>HTML5</c:v>
                </c:pt>
                <c:pt idx="3">
                  <c:v>Writing</c:v>
                </c:pt>
                <c:pt idx="4">
                  <c:v>Music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</c:v>
                </c:pt>
                <c:pt idx="1">
                  <c:v>0.8</c:v>
                </c:pt>
                <c:pt idx="2">
                  <c:v>0.8</c:v>
                </c:pt>
                <c:pt idx="3">
                  <c:v>0.9</c:v>
                </c:pt>
                <c:pt idx="4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b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5369F19126A4C65A989F36D7A5742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1226E-5A31-4F77-ABEE-E0B118FBCB3A}"/>
      </w:docPartPr>
      <w:docPartBody>
        <w:p w:rsidR="004A3232" w:rsidRDefault="007F04D9">
          <w:pPr>
            <w:pStyle w:val="D5369F19126A4C65A989F36D7A5742B5"/>
          </w:pPr>
          <w:r w:rsidRPr="00D5459D">
            <w:t>Profile</w:t>
          </w:r>
        </w:p>
      </w:docPartBody>
    </w:docPart>
    <w:docPart>
      <w:docPartPr>
        <w:name w:val="A36E2FED38484E6A996FA93623A310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03D47-BEC9-444F-B7C7-9D9247C2B5FF}"/>
      </w:docPartPr>
      <w:docPartBody>
        <w:p w:rsidR="004A3232" w:rsidRDefault="007F04D9">
          <w:pPr>
            <w:pStyle w:val="A36E2FED38484E6A996FA93623A31086"/>
          </w:pPr>
          <w:r w:rsidRPr="00CB0055">
            <w:t>Contact</w:t>
          </w:r>
        </w:p>
      </w:docPartBody>
    </w:docPart>
    <w:docPart>
      <w:docPartPr>
        <w:name w:val="EA2BCEC2ADEC4C7198B0428D8B776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0D77C8-B2C5-4B70-994F-0EC604EA3830}"/>
      </w:docPartPr>
      <w:docPartBody>
        <w:p w:rsidR="004A3232" w:rsidRDefault="007F04D9">
          <w:pPr>
            <w:pStyle w:val="EA2BCEC2ADEC4C7198B0428D8B776A7B"/>
          </w:pPr>
          <w:r w:rsidRPr="004D3011">
            <w:t>WEBSITE:</w:t>
          </w:r>
        </w:p>
      </w:docPartBody>
    </w:docPart>
    <w:docPart>
      <w:docPartPr>
        <w:name w:val="A3CA59DA3504479CAEB5B99915BC2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9A5015-858C-4ED8-A68D-BF999526750E}"/>
      </w:docPartPr>
      <w:docPartBody>
        <w:p w:rsidR="004A3232" w:rsidRDefault="007F04D9">
          <w:pPr>
            <w:pStyle w:val="A3CA59DA3504479CAEB5B99915BC2FE8"/>
          </w:pPr>
          <w:r>
            <w:t>Website goes here</w:t>
          </w:r>
        </w:p>
      </w:docPartBody>
    </w:docPart>
    <w:docPart>
      <w:docPartPr>
        <w:name w:val="CF6A9927F3954C9F9FBB09315F0539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89632C-A019-47F6-850C-E0FDD9AED73A}"/>
      </w:docPartPr>
      <w:docPartBody>
        <w:p w:rsidR="004A3232" w:rsidRDefault="007F04D9">
          <w:pPr>
            <w:pStyle w:val="CF6A9927F3954C9F9FBB09315F053942"/>
          </w:pPr>
          <w:r w:rsidRPr="004D3011">
            <w:t>EMAIL:</w:t>
          </w:r>
        </w:p>
      </w:docPartBody>
    </w:docPart>
    <w:docPart>
      <w:docPartPr>
        <w:name w:val="A3CF2161906F49D781A581FCC6C64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91A069-8FBC-4363-A758-B0818E5A59B0}"/>
      </w:docPartPr>
      <w:docPartBody>
        <w:p w:rsidR="004A3232" w:rsidRDefault="007F04D9">
          <w:pPr>
            <w:pStyle w:val="A3CF2161906F49D781A581FCC6C64A6F"/>
          </w:pPr>
          <w:r w:rsidRPr="00CB0055">
            <w:t>Hobbies</w:t>
          </w:r>
        </w:p>
      </w:docPartBody>
    </w:docPart>
    <w:docPart>
      <w:docPartPr>
        <w:name w:val="28216763687E48B1B00224CF50D589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E27D07-9534-45F3-80C9-8EDC779E54AD}"/>
      </w:docPartPr>
      <w:docPartBody>
        <w:p w:rsidR="004A3232" w:rsidRDefault="007F04D9">
          <w:pPr>
            <w:pStyle w:val="28216763687E48B1B00224CF50D589F3"/>
          </w:pPr>
          <w:r w:rsidRPr="00036450">
            <w:t>EDUCATION</w:t>
          </w:r>
        </w:p>
      </w:docPartBody>
    </w:docPart>
    <w:docPart>
      <w:docPartPr>
        <w:name w:val="84A7F845942749D891B49D3FCFA12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3C5479-8951-4CF1-A37E-E1662AF86ACE}"/>
      </w:docPartPr>
      <w:docPartBody>
        <w:p w:rsidR="004A3232" w:rsidRDefault="007F04D9">
          <w:pPr>
            <w:pStyle w:val="84A7F845942749D891B49D3FCFA127F7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F62"/>
    <w:rsid w:val="004A3232"/>
    <w:rsid w:val="005A2F62"/>
    <w:rsid w:val="007F04D9"/>
    <w:rsid w:val="00B7556F"/>
    <w:rsid w:val="00FF5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8D93B19F37471CB550030579C20940">
    <w:name w:val="2F8D93B19F37471CB550030579C20940"/>
  </w:style>
  <w:style w:type="paragraph" w:customStyle="1" w:styleId="B80920A8EB0C4295A6A70A245704E939">
    <w:name w:val="B80920A8EB0C4295A6A70A245704E939"/>
  </w:style>
  <w:style w:type="paragraph" w:customStyle="1" w:styleId="D5369F19126A4C65A989F36D7A5742B5">
    <w:name w:val="D5369F19126A4C65A989F36D7A5742B5"/>
  </w:style>
  <w:style w:type="paragraph" w:customStyle="1" w:styleId="F0260DE7E7FF41738D98C55600193CE8">
    <w:name w:val="F0260DE7E7FF41738D98C55600193CE8"/>
  </w:style>
  <w:style w:type="paragraph" w:customStyle="1" w:styleId="A36E2FED38484E6A996FA93623A31086">
    <w:name w:val="A36E2FED38484E6A996FA93623A31086"/>
  </w:style>
  <w:style w:type="paragraph" w:customStyle="1" w:styleId="F2EF888EEA5849FE84917B8CB82BC0A7">
    <w:name w:val="F2EF888EEA5849FE84917B8CB82BC0A7"/>
  </w:style>
  <w:style w:type="paragraph" w:customStyle="1" w:styleId="BABDB78A6CE34E6A9C64852CBC0E12F3">
    <w:name w:val="BABDB78A6CE34E6A9C64852CBC0E12F3"/>
  </w:style>
  <w:style w:type="paragraph" w:customStyle="1" w:styleId="EA2BCEC2ADEC4C7198B0428D8B776A7B">
    <w:name w:val="EA2BCEC2ADEC4C7198B0428D8B776A7B"/>
  </w:style>
  <w:style w:type="paragraph" w:customStyle="1" w:styleId="A3CA59DA3504479CAEB5B99915BC2FE8">
    <w:name w:val="A3CA59DA3504479CAEB5B99915BC2FE8"/>
  </w:style>
  <w:style w:type="paragraph" w:customStyle="1" w:styleId="CF6A9927F3954C9F9FBB09315F053942">
    <w:name w:val="CF6A9927F3954C9F9FBB09315F053942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C61AAC2CA348432A945B2C693A115EE7">
    <w:name w:val="C61AAC2CA348432A945B2C693A115EE7"/>
  </w:style>
  <w:style w:type="paragraph" w:customStyle="1" w:styleId="A3CF2161906F49D781A581FCC6C64A6F">
    <w:name w:val="A3CF2161906F49D781A581FCC6C64A6F"/>
  </w:style>
  <w:style w:type="paragraph" w:customStyle="1" w:styleId="618A623E905549B6BD9D4182B11788CE">
    <w:name w:val="618A623E905549B6BD9D4182B11788CE"/>
  </w:style>
  <w:style w:type="paragraph" w:customStyle="1" w:styleId="4673CF03894C4F23A4CD600296341BD7">
    <w:name w:val="4673CF03894C4F23A4CD600296341BD7"/>
  </w:style>
  <w:style w:type="paragraph" w:customStyle="1" w:styleId="60B161F61DB84B4C8A72D58D69433369">
    <w:name w:val="60B161F61DB84B4C8A72D58D69433369"/>
  </w:style>
  <w:style w:type="paragraph" w:customStyle="1" w:styleId="B48B26B24ED4486980F0107BD5CB6D61">
    <w:name w:val="B48B26B24ED4486980F0107BD5CB6D61"/>
  </w:style>
  <w:style w:type="paragraph" w:customStyle="1" w:styleId="28216763687E48B1B00224CF50D589F3">
    <w:name w:val="28216763687E48B1B00224CF50D589F3"/>
  </w:style>
  <w:style w:type="paragraph" w:customStyle="1" w:styleId="79FB564293A94360A0EA17C5027ACDE0">
    <w:name w:val="79FB564293A94360A0EA17C5027ACDE0"/>
  </w:style>
  <w:style w:type="paragraph" w:customStyle="1" w:styleId="1DADEC86BBD04E6598E6B68BC64A5DCA">
    <w:name w:val="1DADEC86BBD04E6598E6B68BC64A5DCA"/>
  </w:style>
  <w:style w:type="paragraph" w:customStyle="1" w:styleId="FBE07FB79FFC42968262309FA7A4E1AA">
    <w:name w:val="FBE07FB79FFC42968262309FA7A4E1AA"/>
  </w:style>
  <w:style w:type="paragraph" w:customStyle="1" w:styleId="C8BACF611E5844D7A48EF5B727240A8F">
    <w:name w:val="C8BACF611E5844D7A48EF5B727240A8F"/>
  </w:style>
  <w:style w:type="paragraph" w:customStyle="1" w:styleId="A22CA16CCA5B4C87AF0071E562D5175A">
    <w:name w:val="A22CA16CCA5B4C87AF0071E562D5175A"/>
  </w:style>
  <w:style w:type="paragraph" w:customStyle="1" w:styleId="62D4CCF11B1E4402A165521B2B033E31">
    <w:name w:val="62D4CCF11B1E4402A165521B2B033E31"/>
  </w:style>
  <w:style w:type="paragraph" w:customStyle="1" w:styleId="E4D93A8128B04A8BB694F55D5155109D">
    <w:name w:val="E4D93A8128B04A8BB694F55D5155109D"/>
  </w:style>
  <w:style w:type="paragraph" w:customStyle="1" w:styleId="6FC0B0FB48084951A670B946B4D0FE1D">
    <w:name w:val="6FC0B0FB48084951A670B946B4D0FE1D"/>
  </w:style>
  <w:style w:type="paragraph" w:customStyle="1" w:styleId="E9D698D737D64FDBAFC61C39714BC392">
    <w:name w:val="E9D698D737D64FDBAFC61C39714BC392"/>
  </w:style>
  <w:style w:type="paragraph" w:customStyle="1" w:styleId="D27408974A194D73BFC9B3A10314972E">
    <w:name w:val="D27408974A194D73BFC9B3A10314972E"/>
  </w:style>
  <w:style w:type="paragraph" w:customStyle="1" w:styleId="8D1C0311BCE14654B83F98CE6741E8EB">
    <w:name w:val="8D1C0311BCE14654B83F98CE6741E8EB"/>
  </w:style>
  <w:style w:type="paragraph" w:customStyle="1" w:styleId="5F93E3B99A9641439895B0EB98A1B502">
    <w:name w:val="5F93E3B99A9641439895B0EB98A1B502"/>
  </w:style>
  <w:style w:type="paragraph" w:customStyle="1" w:styleId="D19DDDDFF11D4CB2AF0ED6FDA50AB169">
    <w:name w:val="D19DDDDFF11D4CB2AF0ED6FDA50AB169"/>
  </w:style>
  <w:style w:type="paragraph" w:customStyle="1" w:styleId="720B663AC3C24646A9AF28E97175F89F">
    <w:name w:val="720B663AC3C24646A9AF28E97175F89F"/>
  </w:style>
  <w:style w:type="paragraph" w:customStyle="1" w:styleId="7882349F254F42A9BAB12950C232E6F8">
    <w:name w:val="7882349F254F42A9BAB12950C232E6F8"/>
  </w:style>
  <w:style w:type="paragraph" w:customStyle="1" w:styleId="31B84CEB0A3E4172AAE6B336F0AF49C2">
    <w:name w:val="31B84CEB0A3E4172AAE6B336F0AF49C2"/>
  </w:style>
  <w:style w:type="paragraph" w:customStyle="1" w:styleId="4E9A5BF64D3C4C57B791C5AB58C542EC">
    <w:name w:val="4E9A5BF64D3C4C57B791C5AB58C542EC"/>
  </w:style>
  <w:style w:type="paragraph" w:customStyle="1" w:styleId="D6BB7DE139A44492B368766AE63FB91C">
    <w:name w:val="D6BB7DE139A44492B368766AE63FB91C"/>
  </w:style>
  <w:style w:type="paragraph" w:customStyle="1" w:styleId="C54E60A032AA4E7ABF62B0A9AE805052">
    <w:name w:val="C54E60A032AA4E7ABF62B0A9AE805052"/>
  </w:style>
  <w:style w:type="paragraph" w:customStyle="1" w:styleId="D87EC463F04A4B5AB16F9549DF941785">
    <w:name w:val="D87EC463F04A4B5AB16F9549DF941785"/>
  </w:style>
  <w:style w:type="paragraph" w:customStyle="1" w:styleId="5D9F167570154A9ABDFCAEEE8A40FBF0">
    <w:name w:val="5D9F167570154A9ABDFCAEEE8A40FBF0"/>
  </w:style>
  <w:style w:type="paragraph" w:customStyle="1" w:styleId="FBD2E76834744F21A7A5B6E71C9871D7">
    <w:name w:val="FBD2E76834744F21A7A5B6E71C9871D7"/>
  </w:style>
  <w:style w:type="paragraph" w:customStyle="1" w:styleId="EDB8CB40446C4A9FB38083E41256C450">
    <w:name w:val="EDB8CB40446C4A9FB38083E41256C45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84A7F845942749D891B49D3FCFA127F7">
    <w:name w:val="84A7F845942749D891B49D3FCFA127F7"/>
  </w:style>
  <w:style w:type="paragraph" w:customStyle="1" w:styleId="60C297FFA0944B088D401A6DB781B367">
    <w:name w:val="60C297FFA0944B088D401A6DB781B367"/>
    <w:rsid w:val="005A2F62"/>
  </w:style>
  <w:style w:type="paragraph" w:customStyle="1" w:styleId="A4AEFF75EE824A079D8CA1D5E22C43AF">
    <w:name w:val="A4AEFF75EE824A079D8CA1D5E22C43AF"/>
    <w:rsid w:val="005A2F62"/>
  </w:style>
  <w:style w:type="paragraph" w:customStyle="1" w:styleId="AC04A421D59C4CDBA97866E2B3057575">
    <w:name w:val="AC04A421D59C4CDBA97866E2B3057575"/>
    <w:rsid w:val="005A2F62"/>
  </w:style>
  <w:style w:type="paragraph" w:customStyle="1" w:styleId="68C8BDCB6C4243E7AAE88A1F8375B09F">
    <w:name w:val="68C8BDCB6C4243E7AAE88A1F8375B09F"/>
    <w:rsid w:val="005A2F62"/>
  </w:style>
  <w:style w:type="paragraph" w:customStyle="1" w:styleId="699965EE8EED4017A0F0DED2658C2B77">
    <w:name w:val="699965EE8EED4017A0F0DED2658C2B77"/>
    <w:rsid w:val="00FF5F6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4DEB81-2951-402A-85F1-C6445EB18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</Template>
  <TotalTime>0</TotalTime>
  <Pages>1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2020-03-26T08:01:00Z</dcterms:created>
  <dcterms:modified xsi:type="dcterms:W3CDTF">2020-03-31T06:51:00Z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